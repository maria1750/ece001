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54A" w:rsidRPr="008B5277" w:rsidRDefault="00C6554A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bookmarkEnd w:id="0"/>
    <w:bookmarkEnd w:id="1"/>
    <w:bookmarkEnd w:id="2"/>
    <w:bookmarkEnd w:id="3"/>
    <w:bookmarkEnd w:id="4"/>
    <w:p w:rsidR="00C6554A" w:rsidRDefault="009E73A0" w:rsidP="00004713">
      <w:pPr>
        <w:pStyle w:val="Title"/>
      </w:pPr>
      <w:r w:rsidRPr="008B5277">
        <w:rPr>
          <w:noProof/>
        </w:rPr>
        <w:drawing>
          <wp:inline distT="0" distB="0" distL="0" distR="0" wp14:anchorId="1A769195" wp14:editId="51BBC025">
            <wp:extent cx="5486227" cy="3836504"/>
            <wp:effectExtent l="0" t="0" r="635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94" cy="3841097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BIG DATA </w:t>
      </w:r>
      <w:r w:rsidR="00004713">
        <w:t xml:space="preserve">PROJECT REPORT </w:t>
      </w:r>
    </w:p>
    <w:p w:rsidR="00C6554A" w:rsidRPr="00D5413C" w:rsidRDefault="00C6554A" w:rsidP="00004713">
      <w:pPr>
        <w:pStyle w:val="Subtitle"/>
      </w:pPr>
    </w:p>
    <w:p w:rsidR="00004713" w:rsidRDefault="00004713" w:rsidP="00004713">
      <w:pPr>
        <w:pStyle w:val="ContactInfo"/>
      </w:pPr>
      <w:r>
        <w:t xml:space="preserve">Mariam Ibrahim Ali Mahmoud   </w:t>
      </w:r>
    </w:p>
    <w:p w:rsidR="00B55313" w:rsidRDefault="00004713" w:rsidP="00B55313">
      <w:pPr>
        <w:pStyle w:val="ContactInfo"/>
      </w:pPr>
      <w:r>
        <w:t xml:space="preserve">Shoubra Faculty </w:t>
      </w:r>
      <w:r w:rsidR="00B55313">
        <w:t>of engineering</w:t>
      </w:r>
    </w:p>
    <w:p w:rsidR="00B55313" w:rsidRDefault="00B55313" w:rsidP="00B55313">
      <w:pPr>
        <w:pStyle w:val="ContactInfo"/>
      </w:pPr>
      <w:r>
        <w:t xml:space="preserve">Banha university  </w:t>
      </w:r>
    </w:p>
    <w:p w:rsidR="00B55313" w:rsidRPr="009E73A0" w:rsidRDefault="00B55313" w:rsidP="00B55313">
      <w:pPr>
        <w:pStyle w:val="ContactInfo"/>
        <w:jc w:val="left"/>
        <w:rPr>
          <w:sz w:val="32"/>
          <w:szCs w:val="32"/>
        </w:rPr>
      </w:pPr>
    </w:p>
    <w:p w:rsidR="009E73A0" w:rsidRDefault="00B55313" w:rsidP="00B55313">
      <w:pPr>
        <w:pStyle w:val="ContactInfo"/>
      </w:pPr>
      <w:r>
        <w:t xml:space="preserve">                                                                               Submitted to; Dr. Eng. Ahmed Baiomy </w:t>
      </w:r>
    </w:p>
    <w:p w:rsidR="009E73A0" w:rsidRDefault="009E73A0" w:rsidP="009E73A0">
      <w:pPr>
        <w:pStyle w:val="Heading2"/>
        <w:rPr>
          <w:sz w:val="32"/>
          <w:szCs w:val="32"/>
        </w:rPr>
      </w:pPr>
      <w:r>
        <w:rPr>
          <w:sz w:val="32"/>
          <w:szCs w:val="32"/>
        </w:rPr>
        <w:t xml:space="preserve">B.N:890 </w:t>
      </w:r>
    </w:p>
    <w:p w:rsidR="004262B7" w:rsidRDefault="004262B7" w:rsidP="009E73A0">
      <w:pPr>
        <w:pStyle w:val="Heading2"/>
      </w:pPr>
    </w:p>
    <w:p w:rsidR="00C6554A" w:rsidRDefault="004262B7" w:rsidP="009E73A0">
      <w:pPr>
        <w:pStyle w:val="Heading2"/>
      </w:pPr>
      <w:r>
        <w:t xml:space="preserve">github link; </w:t>
      </w:r>
      <w:r w:rsidRPr="004262B7">
        <w:t>https://github.co</w:t>
      </w:r>
      <w:bookmarkStart w:id="5" w:name="_GoBack"/>
      <w:bookmarkEnd w:id="5"/>
      <w:r w:rsidRPr="004262B7">
        <w:t>m/mariamibrahimali/ece001</w:t>
      </w:r>
      <w:r w:rsidR="00C6554A">
        <w:br w:type="page"/>
      </w:r>
    </w:p>
    <w:p w:rsidR="00C6554A" w:rsidRPr="00CA036A" w:rsidRDefault="00CA036A" w:rsidP="00CA036A">
      <w:pPr>
        <w:pStyle w:val="Heading1"/>
        <w:rPr>
          <w:sz w:val="36"/>
          <w:szCs w:val="36"/>
        </w:rPr>
      </w:pPr>
      <w:r w:rsidRPr="00CA036A">
        <w:rPr>
          <w:sz w:val="36"/>
          <w:szCs w:val="36"/>
        </w:rPr>
        <w:lastRenderedPageBreak/>
        <w:t xml:space="preserve">Application brief </w:t>
      </w:r>
    </w:p>
    <w:p w:rsidR="00CA036A" w:rsidRPr="00CA036A" w:rsidRDefault="00CA036A" w:rsidP="00CA036A">
      <w:pPr>
        <w:rPr>
          <w:sz w:val="28"/>
          <w:szCs w:val="28"/>
        </w:rPr>
      </w:pPr>
      <w:r w:rsidRPr="00CA036A">
        <w:rPr>
          <w:sz w:val="28"/>
          <w:szCs w:val="28"/>
        </w:rPr>
        <w:t xml:space="preserve">Big data represents one of the most important analytics in our times; because </w:t>
      </w:r>
      <w:r w:rsidRPr="00CA036A">
        <w:rPr>
          <w:b/>
          <w:bCs/>
          <w:sz w:val="28"/>
          <w:szCs w:val="28"/>
        </w:rPr>
        <w:t>Big data</w:t>
      </w:r>
      <w:r w:rsidRPr="00CA036A">
        <w:rPr>
          <w:sz w:val="28"/>
          <w:szCs w:val="28"/>
        </w:rPr>
        <w:t> analytics helps organizations harness their </w:t>
      </w:r>
      <w:r w:rsidRPr="00CA036A">
        <w:rPr>
          <w:b/>
          <w:bCs/>
          <w:sz w:val="28"/>
          <w:szCs w:val="28"/>
        </w:rPr>
        <w:t>data</w:t>
      </w:r>
      <w:r w:rsidRPr="00CA036A">
        <w:rPr>
          <w:sz w:val="28"/>
          <w:szCs w:val="28"/>
        </w:rPr>
        <w:t> and use it to identify new opportunities. That, in turn, leads to smarter business moves, more efficient operations, higher profits and happier customers.</w:t>
      </w:r>
    </w:p>
    <w:p w:rsidR="00C6554A" w:rsidRDefault="00C6554A" w:rsidP="00CA036A"/>
    <w:p w:rsidR="00C6554A" w:rsidRPr="00CA036A" w:rsidRDefault="00CA036A" w:rsidP="00CA036A">
      <w:pPr>
        <w:pStyle w:val="Heading2"/>
        <w:rPr>
          <w:sz w:val="36"/>
          <w:szCs w:val="36"/>
        </w:rPr>
      </w:pPr>
      <w:r w:rsidRPr="00CA036A">
        <w:rPr>
          <w:sz w:val="36"/>
          <w:szCs w:val="36"/>
        </w:rPr>
        <w:t xml:space="preserve">summary </w:t>
      </w:r>
    </w:p>
    <w:p w:rsidR="00CA036A" w:rsidRPr="00CA036A" w:rsidRDefault="00CA036A" w:rsidP="00CA036A">
      <w:pPr>
        <w:numPr>
          <w:ilvl w:val="0"/>
          <w:numId w:val="16"/>
        </w:numPr>
        <w:rPr>
          <w:sz w:val="24"/>
          <w:szCs w:val="24"/>
        </w:rPr>
      </w:pPr>
      <w:r w:rsidRPr="00CA036A">
        <w:rPr>
          <w:sz w:val="24"/>
          <w:szCs w:val="24"/>
        </w:rPr>
        <w:t>Big Data definition: Big Data is defined as data that is huge in size. Big data is a term used to describe a collection of data that is huge in size and yet growing exponentially with time.</w:t>
      </w:r>
    </w:p>
    <w:p w:rsidR="00CA036A" w:rsidRPr="00CA036A" w:rsidRDefault="00CA036A" w:rsidP="00CA036A">
      <w:pPr>
        <w:numPr>
          <w:ilvl w:val="0"/>
          <w:numId w:val="16"/>
        </w:numPr>
        <w:rPr>
          <w:sz w:val="24"/>
          <w:szCs w:val="24"/>
        </w:rPr>
      </w:pPr>
      <w:r w:rsidRPr="00CA036A">
        <w:rPr>
          <w:sz w:val="24"/>
          <w:szCs w:val="24"/>
        </w:rPr>
        <w:t>Big Data analytics examples includes stock exchanges, social media sites, jet engines, etc.</w:t>
      </w:r>
    </w:p>
    <w:p w:rsidR="00CA036A" w:rsidRPr="00CA036A" w:rsidRDefault="00CA036A" w:rsidP="00CA036A">
      <w:pPr>
        <w:numPr>
          <w:ilvl w:val="0"/>
          <w:numId w:val="16"/>
        </w:numPr>
        <w:rPr>
          <w:sz w:val="24"/>
          <w:szCs w:val="24"/>
        </w:rPr>
      </w:pPr>
      <w:r w:rsidRPr="00CA036A">
        <w:rPr>
          <w:sz w:val="24"/>
          <w:szCs w:val="24"/>
        </w:rPr>
        <w:t>Big Data could be 1) Structured, 2) Unstructured, 3) Semi-structured</w:t>
      </w:r>
    </w:p>
    <w:p w:rsidR="00CA036A" w:rsidRPr="00CA036A" w:rsidRDefault="00CA036A" w:rsidP="00CA036A">
      <w:pPr>
        <w:numPr>
          <w:ilvl w:val="0"/>
          <w:numId w:val="16"/>
        </w:numPr>
        <w:rPr>
          <w:sz w:val="24"/>
          <w:szCs w:val="24"/>
        </w:rPr>
      </w:pPr>
      <w:r w:rsidRPr="00CA036A">
        <w:rPr>
          <w:sz w:val="24"/>
          <w:szCs w:val="24"/>
        </w:rPr>
        <w:t>Volume, Variety, Velocity, and Variability are few Big Data characteristics</w:t>
      </w:r>
    </w:p>
    <w:p w:rsidR="00CA036A" w:rsidRPr="00CA036A" w:rsidRDefault="00CA036A" w:rsidP="00CA036A">
      <w:pPr>
        <w:numPr>
          <w:ilvl w:val="0"/>
          <w:numId w:val="16"/>
        </w:numPr>
        <w:rPr>
          <w:sz w:val="24"/>
          <w:szCs w:val="24"/>
        </w:rPr>
      </w:pPr>
      <w:r w:rsidRPr="00CA036A">
        <w:rPr>
          <w:sz w:val="24"/>
          <w:szCs w:val="24"/>
        </w:rPr>
        <w:t>Improved customer service, better operational efficiency, Better Decision Making are few advantages of Big data</w:t>
      </w:r>
    </w:p>
    <w:p w:rsidR="00CA036A" w:rsidRPr="00CA036A" w:rsidRDefault="00CA036A" w:rsidP="00CA036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86400" cy="26638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B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C0" w:rsidRDefault="00866140" w:rsidP="00CA036A"/>
    <w:p w:rsidR="00683985" w:rsidRDefault="00683985" w:rsidP="00530A97">
      <w:pPr>
        <w:pStyle w:val="Heading1"/>
        <w:rPr>
          <w:noProof/>
        </w:rPr>
      </w:pPr>
      <w:r>
        <w:rPr>
          <w:noProof/>
        </w:rPr>
        <w:lastRenderedPageBreak/>
        <w:t xml:space="preserve">Screen-shots </w:t>
      </w:r>
    </w:p>
    <w:p w:rsidR="00683985" w:rsidRDefault="00683985" w:rsidP="00530A97">
      <w:pPr>
        <w:pStyle w:val="Heading1"/>
        <w:rPr>
          <w:noProof/>
        </w:rPr>
      </w:pPr>
    </w:p>
    <w:p w:rsidR="00CA036A" w:rsidRDefault="00683985" w:rsidP="00530A97">
      <w:pPr>
        <w:pStyle w:val="Heading1"/>
        <w:rPr>
          <w:b/>
          <w:bCs/>
        </w:rPr>
      </w:pPr>
      <w:r>
        <w:rPr>
          <w:noProof/>
        </w:rPr>
        <w:drawing>
          <wp:inline distT="0" distB="0" distL="0" distR="0" wp14:anchorId="1BACB883" wp14:editId="4C2F2F20">
            <wp:extent cx="5711862" cy="319024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e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1" t="12798" r="4392" b="5528"/>
                    <a:stretch/>
                  </pic:blipFill>
                  <pic:spPr bwMode="auto">
                    <a:xfrm>
                      <a:off x="0" y="0"/>
                      <a:ext cx="5725600" cy="3197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985" w:rsidRPr="00683985" w:rsidRDefault="00683985" w:rsidP="00683985"/>
    <w:p w:rsidR="00CA036A" w:rsidRDefault="00CA036A" w:rsidP="00CA036A"/>
    <w:p w:rsidR="00CA036A" w:rsidRDefault="00CA036A" w:rsidP="00CA036A"/>
    <w:p w:rsidR="00683985" w:rsidRDefault="00683985" w:rsidP="00CA036A">
      <w:pPr>
        <w:rPr>
          <w:noProof/>
        </w:rPr>
      </w:pPr>
    </w:p>
    <w:p w:rsidR="00312DD9" w:rsidRDefault="00683985" w:rsidP="00312DD9">
      <w:r>
        <w:rPr>
          <w:noProof/>
        </w:rPr>
        <w:drawing>
          <wp:inline distT="0" distB="0" distL="0" distR="0">
            <wp:extent cx="5648325" cy="27241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47" t="12967" r="868" b="5517"/>
                    <a:stretch/>
                  </pic:blipFill>
                  <pic:spPr bwMode="auto">
                    <a:xfrm>
                      <a:off x="0" y="0"/>
                      <a:ext cx="564832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36A" w:rsidRDefault="00312DD9" w:rsidP="00312DD9">
      <w:r>
        <w:rPr>
          <w:noProof/>
        </w:rPr>
        <w:lastRenderedPageBreak/>
        <w:drawing>
          <wp:inline distT="0" distB="0" distL="0" distR="0">
            <wp:extent cx="5684520" cy="2886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" t="13922" r="892" b="6250"/>
                    <a:stretch/>
                  </pic:blipFill>
                  <pic:spPr bwMode="auto">
                    <a:xfrm>
                      <a:off x="0" y="0"/>
                      <a:ext cx="5690975" cy="2889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36A" w:rsidRDefault="00CA036A" w:rsidP="00CA036A"/>
    <w:p w:rsidR="00CA036A" w:rsidRDefault="00CA036A" w:rsidP="00CA036A"/>
    <w:p w:rsidR="00312DD9" w:rsidRDefault="00312DD9" w:rsidP="00CA036A">
      <w:pPr>
        <w:rPr>
          <w:noProof/>
        </w:rPr>
      </w:pPr>
    </w:p>
    <w:p w:rsidR="00CA036A" w:rsidRDefault="00312DD9" w:rsidP="00CA036A">
      <w:r>
        <w:rPr>
          <w:noProof/>
        </w:rPr>
        <w:drawing>
          <wp:inline distT="0" distB="0" distL="0" distR="0">
            <wp:extent cx="5810250" cy="3248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12" r="1215" b="7060"/>
                    <a:stretch/>
                  </pic:blipFill>
                  <pic:spPr bwMode="auto">
                    <a:xfrm>
                      <a:off x="0" y="0"/>
                      <a:ext cx="5810250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36A" w:rsidRDefault="00CA036A" w:rsidP="00CA036A"/>
    <w:p w:rsidR="00312DD9" w:rsidRDefault="00312DD9" w:rsidP="00CA036A">
      <w:pPr>
        <w:rPr>
          <w:noProof/>
        </w:rPr>
      </w:pPr>
    </w:p>
    <w:p w:rsidR="00CA036A" w:rsidRDefault="00312DD9" w:rsidP="00CA036A">
      <w:r>
        <w:rPr>
          <w:noProof/>
        </w:rPr>
        <w:lastRenderedPageBreak/>
        <w:drawing>
          <wp:inline distT="0" distB="0" distL="0" distR="0">
            <wp:extent cx="5657850" cy="2924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80" r="1388" b="6345"/>
                    <a:stretch/>
                  </pic:blipFill>
                  <pic:spPr bwMode="auto">
                    <a:xfrm>
                      <a:off x="0" y="0"/>
                      <a:ext cx="565785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36A" w:rsidRDefault="00CA036A" w:rsidP="00CA036A"/>
    <w:p w:rsidR="00CA036A" w:rsidRDefault="00CA036A" w:rsidP="00CA036A"/>
    <w:p w:rsidR="00312DD9" w:rsidRDefault="00312DD9" w:rsidP="00CA036A">
      <w:pPr>
        <w:rPr>
          <w:noProof/>
        </w:rPr>
      </w:pPr>
    </w:p>
    <w:p w:rsidR="00CA036A" w:rsidRDefault="00312DD9" w:rsidP="00CA036A">
      <w:r>
        <w:rPr>
          <w:noProof/>
        </w:rPr>
        <w:drawing>
          <wp:inline distT="0" distB="0" distL="0" distR="0">
            <wp:extent cx="5676900" cy="3314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86" r="1215" b="5207"/>
                    <a:stretch/>
                  </pic:blipFill>
                  <pic:spPr bwMode="auto">
                    <a:xfrm>
                      <a:off x="0" y="0"/>
                      <a:ext cx="567690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36A" w:rsidRDefault="00CA036A" w:rsidP="00CA036A"/>
    <w:p w:rsidR="00CA036A" w:rsidRDefault="00CA036A" w:rsidP="00CA036A"/>
    <w:p w:rsidR="00312DD9" w:rsidRDefault="00312DD9" w:rsidP="00CA036A">
      <w:pPr>
        <w:rPr>
          <w:noProof/>
        </w:rPr>
      </w:pPr>
    </w:p>
    <w:p w:rsidR="00CA036A" w:rsidRDefault="00312DD9" w:rsidP="00CA036A">
      <w:r>
        <w:rPr>
          <w:noProof/>
        </w:rPr>
        <w:drawing>
          <wp:inline distT="0" distB="0" distL="0" distR="0">
            <wp:extent cx="5610225" cy="3105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1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03" r="1388" b="6752"/>
                    <a:stretch/>
                  </pic:blipFill>
                  <pic:spPr bwMode="auto">
                    <a:xfrm>
                      <a:off x="0" y="0"/>
                      <a:ext cx="5610225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36A" w:rsidRDefault="00CA036A" w:rsidP="00CA036A"/>
    <w:p w:rsidR="00CA036A" w:rsidRDefault="00CA036A" w:rsidP="00CA036A"/>
    <w:p w:rsidR="00312DD9" w:rsidRDefault="00312DD9" w:rsidP="00CA036A">
      <w:pPr>
        <w:rPr>
          <w:noProof/>
        </w:rPr>
      </w:pPr>
    </w:p>
    <w:p w:rsidR="00CA036A" w:rsidRDefault="00312DD9" w:rsidP="00CA036A">
      <w:r>
        <w:rPr>
          <w:noProof/>
        </w:rPr>
        <w:drawing>
          <wp:inline distT="0" distB="0" distL="0" distR="0">
            <wp:extent cx="5753100" cy="3171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86" r="1736" b="5516"/>
                    <a:stretch/>
                  </pic:blipFill>
                  <pic:spPr bwMode="auto">
                    <a:xfrm>
                      <a:off x="0" y="0"/>
                      <a:ext cx="57531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8E5" w:rsidRDefault="00BE28E5" w:rsidP="00CA036A">
      <w:pPr>
        <w:rPr>
          <w:noProof/>
        </w:rPr>
      </w:pPr>
    </w:p>
    <w:p w:rsidR="00CA036A" w:rsidRDefault="00312DD9" w:rsidP="00CA036A">
      <w:r>
        <w:rPr>
          <w:noProof/>
        </w:rPr>
        <w:lastRenderedPageBreak/>
        <w:drawing>
          <wp:inline distT="0" distB="0" distL="0" distR="0">
            <wp:extent cx="5810250" cy="3152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3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21" r="1563" b="5517"/>
                    <a:stretch/>
                  </pic:blipFill>
                  <pic:spPr bwMode="auto">
                    <a:xfrm>
                      <a:off x="0" y="0"/>
                      <a:ext cx="581025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36A" w:rsidRDefault="00CA036A" w:rsidP="00CA036A"/>
    <w:p w:rsidR="00CA036A" w:rsidRDefault="00CA036A" w:rsidP="00CA036A"/>
    <w:p w:rsidR="00CA036A" w:rsidRDefault="00CA036A" w:rsidP="00CA036A"/>
    <w:p w:rsidR="00CA036A" w:rsidRDefault="00CA036A" w:rsidP="00CA036A"/>
    <w:p w:rsidR="00CA036A" w:rsidRDefault="00CA036A" w:rsidP="00CA036A"/>
    <w:p w:rsidR="00BE28E5" w:rsidRDefault="00BE28E5" w:rsidP="00CA036A">
      <w:pPr>
        <w:rPr>
          <w:noProof/>
        </w:rPr>
      </w:pPr>
    </w:p>
    <w:p w:rsidR="00CA036A" w:rsidRDefault="00BE28E5" w:rsidP="00CA036A">
      <w:r>
        <w:rPr>
          <w:noProof/>
        </w:rPr>
        <w:drawing>
          <wp:inline distT="0" distB="0" distL="0" distR="0">
            <wp:extent cx="5486400" cy="2781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4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77" b="5826"/>
                    <a:stretch/>
                  </pic:blipFill>
                  <pic:spPr bwMode="auto">
                    <a:xfrm>
                      <a:off x="0" y="0"/>
                      <a:ext cx="54864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36A" w:rsidRDefault="00BE28E5" w:rsidP="00BE28E5">
      <w:pPr>
        <w:pStyle w:val="Heading1"/>
      </w:pPr>
      <w:r>
        <w:lastRenderedPageBreak/>
        <w:t xml:space="preserve">Source code </w:t>
      </w:r>
    </w:p>
    <w:p w:rsidR="00BE28E5" w:rsidRPr="00BE28E5" w:rsidRDefault="00083A54" w:rsidP="00BE28E5">
      <w:r>
        <w:t xml:space="preserve">Main page code </w:t>
      </w:r>
    </w:p>
    <w:p w:rsidR="00083A54" w:rsidRDefault="00083A54" w:rsidP="00CA036A">
      <w:pPr>
        <w:rPr>
          <w:noProof/>
        </w:rPr>
      </w:pPr>
    </w:p>
    <w:p w:rsidR="00CA036A" w:rsidRDefault="00083A54" w:rsidP="00CA036A">
      <w:r>
        <w:rPr>
          <w:noProof/>
        </w:rPr>
        <w:drawing>
          <wp:inline distT="0" distB="0" distL="0" distR="0">
            <wp:extent cx="5600700" cy="3752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5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20" t="4015" r="7292" b="16324"/>
                    <a:stretch/>
                  </pic:blipFill>
                  <pic:spPr bwMode="auto">
                    <a:xfrm>
                      <a:off x="0" y="0"/>
                      <a:ext cx="5600700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36A" w:rsidRDefault="00CA036A" w:rsidP="00CA036A"/>
    <w:p w:rsidR="00083A54" w:rsidRDefault="00083A54" w:rsidP="00CA036A"/>
    <w:p w:rsidR="00083A54" w:rsidRDefault="00083A54" w:rsidP="00CA036A"/>
    <w:p w:rsidR="00083A54" w:rsidRDefault="00083A54" w:rsidP="00CA036A"/>
    <w:p w:rsidR="00083A54" w:rsidRDefault="00083A54" w:rsidP="00CA036A"/>
    <w:p w:rsidR="00083A54" w:rsidRDefault="00083A54" w:rsidP="00CA036A"/>
    <w:p w:rsidR="00083A54" w:rsidRDefault="00083A54" w:rsidP="00CA036A"/>
    <w:p w:rsidR="00083A54" w:rsidRDefault="00083A54" w:rsidP="00CA036A"/>
    <w:p w:rsidR="00083A54" w:rsidRDefault="00083A54" w:rsidP="00CA036A"/>
    <w:p w:rsidR="00083A54" w:rsidRDefault="00083A54" w:rsidP="00CA036A"/>
    <w:p w:rsidR="00083A54" w:rsidRDefault="00083A54" w:rsidP="00CA036A"/>
    <w:p w:rsidR="00083A54" w:rsidRDefault="00083A54" w:rsidP="00083A54">
      <w:pPr>
        <w:pStyle w:val="Heading2"/>
      </w:pPr>
      <w:r>
        <w:t xml:space="preserve">big data code </w:t>
      </w:r>
    </w:p>
    <w:p w:rsidR="00083A54" w:rsidRDefault="00083A54" w:rsidP="00CA036A">
      <w:pPr>
        <w:rPr>
          <w:noProof/>
        </w:rPr>
      </w:pPr>
    </w:p>
    <w:p w:rsidR="00CA036A" w:rsidRDefault="00083A54" w:rsidP="00CA036A">
      <w:r>
        <w:rPr>
          <w:noProof/>
        </w:rPr>
        <w:drawing>
          <wp:inline distT="0" distB="0" distL="0" distR="0">
            <wp:extent cx="5686425" cy="3914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6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98" t="3705" r="9201" b="8604"/>
                    <a:stretch/>
                  </pic:blipFill>
                  <pic:spPr bwMode="auto">
                    <a:xfrm>
                      <a:off x="0" y="0"/>
                      <a:ext cx="5686425" cy="391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3A54" w:rsidRDefault="00083A54" w:rsidP="00CA036A"/>
    <w:p w:rsidR="00083A54" w:rsidRDefault="00083A54" w:rsidP="00CA036A"/>
    <w:p w:rsidR="00083A54" w:rsidRDefault="00083A54" w:rsidP="00CA036A"/>
    <w:p w:rsidR="00083A54" w:rsidRDefault="00083A54" w:rsidP="00CA036A"/>
    <w:p w:rsidR="00083A54" w:rsidRDefault="00083A54" w:rsidP="00CA036A"/>
    <w:p w:rsidR="00083A54" w:rsidRDefault="00083A54" w:rsidP="00CA036A"/>
    <w:p w:rsidR="00083A54" w:rsidRDefault="00083A54" w:rsidP="00CA036A"/>
    <w:p w:rsidR="00083A54" w:rsidRDefault="00083A54" w:rsidP="00CA036A"/>
    <w:p w:rsidR="00083A54" w:rsidRDefault="00083A54" w:rsidP="00CA036A"/>
    <w:p w:rsidR="00083A54" w:rsidRDefault="00083A54" w:rsidP="00CA036A"/>
    <w:p w:rsidR="00F310D5" w:rsidRDefault="00083A54" w:rsidP="00F310D5">
      <w:pPr>
        <w:pStyle w:val="Heading2"/>
      </w:pPr>
      <w:r>
        <w:lastRenderedPageBreak/>
        <w:t xml:space="preserve">types of </w:t>
      </w:r>
      <w:r w:rsidR="00F310D5">
        <w:t>big data</w:t>
      </w:r>
    </w:p>
    <w:p w:rsidR="00083A54" w:rsidRDefault="00F310D5" w:rsidP="00083A54">
      <w:r>
        <w:rPr>
          <w:noProof/>
        </w:rPr>
        <w:drawing>
          <wp:inline distT="0" distB="0" distL="0" distR="0">
            <wp:extent cx="5829300" cy="2875631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8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9" r="9345" b="6732"/>
                    <a:stretch/>
                  </pic:blipFill>
                  <pic:spPr bwMode="auto">
                    <a:xfrm>
                      <a:off x="0" y="0"/>
                      <a:ext cx="5839297" cy="2880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0D5" w:rsidRDefault="00F310D5" w:rsidP="00083A54"/>
    <w:p w:rsidR="00F310D5" w:rsidRDefault="00F310D5" w:rsidP="00083A54"/>
    <w:p w:rsidR="00F310D5" w:rsidRDefault="00F310D5" w:rsidP="00083A54">
      <w:pPr>
        <w:rPr>
          <w:noProof/>
        </w:rPr>
      </w:pPr>
    </w:p>
    <w:p w:rsidR="00F310D5" w:rsidRDefault="00F310D5" w:rsidP="00083A54">
      <w:r>
        <w:rPr>
          <w:noProof/>
        </w:rPr>
        <w:drawing>
          <wp:inline distT="0" distB="0" distL="0" distR="0">
            <wp:extent cx="5829300" cy="3124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8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19" t="3706" r="9722" b="7369"/>
                    <a:stretch/>
                  </pic:blipFill>
                  <pic:spPr bwMode="auto">
                    <a:xfrm>
                      <a:off x="0" y="0"/>
                      <a:ext cx="58293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0D5" w:rsidRDefault="00F310D5" w:rsidP="00083A54"/>
    <w:p w:rsidR="00F310D5" w:rsidRDefault="00F310D5" w:rsidP="00083A54"/>
    <w:p w:rsidR="003E3B77" w:rsidRDefault="003E3B77" w:rsidP="003E3B77">
      <w:pPr>
        <w:pStyle w:val="Heading2"/>
      </w:pPr>
      <w:r w:rsidRPr="003E3B77">
        <w:lastRenderedPageBreak/>
        <w:t>Characteristics Of Big Data </w:t>
      </w:r>
    </w:p>
    <w:p w:rsidR="003E3B77" w:rsidRDefault="003E3B77" w:rsidP="003E3B77">
      <w:r>
        <w:rPr>
          <w:noProof/>
        </w:rPr>
        <w:drawing>
          <wp:anchor distT="0" distB="0" distL="114300" distR="114300" simplePos="0" relativeHeight="251658240" behindDoc="0" locked="0" layoutInCell="1" allowOverlap="1" wp14:anchorId="1EDF9597" wp14:editId="027A93FB">
            <wp:simplePos x="0" y="0"/>
            <wp:positionH relativeFrom="margin">
              <wp:align>left</wp:align>
            </wp:positionH>
            <wp:positionV relativeFrom="paragraph">
              <wp:posOffset>307975</wp:posOffset>
            </wp:positionV>
            <wp:extent cx="5800725" cy="3295650"/>
            <wp:effectExtent l="0" t="0" r="952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9)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52" t="3397" r="9722" b="7987"/>
                    <a:stretch/>
                  </pic:blipFill>
                  <pic:spPr bwMode="auto">
                    <a:xfrm>
                      <a:off x="0" y="0"/>
                      <a:ext cx="5800725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:rsidR="003E3B77" w:rsidRDefault="003E3B77" w:rsidP="003E3B77">
      <w:r>
        <w:br w:type="textWrapping" w:clear="all"/>
      </w:r>
    </w:p>
    <w:p w:rsidR="003E3B77" w:rsidRDefault="003E3B77" w:rsidP="003E3B77">
      <w:pPr>
        <w:rPr>
          <w:noProof/>
        </w:rPr>
      </w:pPr>
    </w:p>
    <w:p w:rsidR="003E3B77" w:rsidRPr="003E3B77" w:rsidRDefault="003E3B77" w:rsidP="003E3B77">
      <w:r>
        <w:rPr>
          <w:noProof/>
        </w:rPr>
        <w:drawing>
          <wp:inline distT="0" distB="0" distL="0" distR="0">
            <wp:extent cx="5781675" cy="33337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0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5" t="3706" r="9896" b="11383"/>
                    <a:stretch/>
                  </pic:blipFill>
                  <pic:spPr bwMode="auto">
                    <a:xfrm>
                      <a:off x="0" y="0"/>
                      <a:ext cx="5781675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0D5" w:rsidRPr="00083A54" w:rsidRDefault="00F310D5" w:rsidP="00F310D5">
      <w:pPr>
        <w:pStyle w:val="Heading2"/>
      </w:pPr>
    </w:p>
    <w:sectPr w:rsidR="00F310D5" w:rsidRPr="00083A54">
      <w:footerReference w:type="default" r:id="rId25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6140" w:rsidRDefault="00866140" w:rsidP="00C6554A">
      <w:pPr>
        <w:spacing w:before="0" w:after="0" w:line="240" w:lineRule="auto"/>
      </w:pPr>
      <w:r>
        <w:separator/>
      </w:r>
    </w:p>
  </w:endnote>
  <w:endnote w:type="continuationSeparator" w:id="0">
    <w:p w:rsidR="00866140" w:rsidRDefault="00866140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4262B7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6140" w:rsidRDefault="00866140" w:rsidP="00C6554A">
      <w:pPr>
        <w:spacing w:before="0" w:after="0" w:line="240" w:lineRule="auto"/>
      </w:pPr>
      <w:r>
        <w:separator/>
      </w:r>
    </w:p>
  </w:footnote>
  <w:footnote w:type="continuationSeparator" w:id="0">
    <w:p w:rsidR="00866140" w:rsidRDefault="00866140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76633FD"/>
    <w:multiLevelType w:val="multilevel"/>
    <w:tmpl w:val="601ED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713"/>
    <w:rsid w:val="00004713"/>
    <w:rsid w:val="00083A54"/>
    <w:rsid w:val="002554CD"/>
    <w:rsid w:val="00293B83"/>
    <w:rsid w:val="002B4294"/>
    <w:rsid w:val="00312DD9"/>
    <w:rsid w:val="00333D0D"/>
    <w:rsid w:val="0037530D"/>
    <w:rsid w:val="003E3B77"/>
    <w:rsid w:val="004262B7"/>
    <w:rsid w:val="004C049F"/>
    <w:rsid w:val="005000E2"/>
    <w:rsid w:val="00530A97"/>
    <w:rsid w:val="005F5AD2"/>
    <w:rsid w:val="00683985"/>
    <w:rsid w:val="006A3CE7"/>
    <w:rsid w:val="00866140"/>
    <w:rsid w:val="009E73A0"/>
    <w:rsid w:val="00B55313"/>
    <w:rsid w:val="00BE28E5"/>
    <w:rsid w:val="00C6554A"/>
    <w:rsid w:val="00CA036A"/>
    <w:rsid w:val="00ED7C44"/>
    <w:rsid w:val="00F31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38A304"/>
  <w15:chartTrackingRefBased/>
  <w15:docId w15:val="{9006D9A0-CCDC-4526-8C8D-A266BCDAA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2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96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5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ome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</Template>
  <TotalTime>132</TotalTime>
  <Pages>1</Pages>
  <Words>201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6</cp:revision>
  <dcterms:created xsi:type="dcterms:W3CDTF">2021-06-06T23:07:00Z</dcterms:created>
  <dcterms:modified xsi:type="dcterms:W3CDTF">2021-06-07T13:47:00Z</dcterms:modified>
</cp:coreProperties>
</file>